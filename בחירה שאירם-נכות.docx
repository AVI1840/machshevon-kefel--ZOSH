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2246" w14:textId="58A0FD12" w:rsidR="00DC2134" w:rsidRPr="007C1582" w:rsidRDefault="7145CB64" w:rsidP="156D8BBE">
      <w:pPr>
        <w:rPr>
          <w:b/>
          <w:bCs/>
          <w:rtl/>
        </w:rPr>
      </w:pPr>
      <w:r w:rsidRPr="007C1582">
        <w:rPr>
          <w:b/>
          <w:bCs/>
          <w:rtl/>
        </w:rPr>
        <w:t>תרחישים</w:t>
      </w:r>
      <w:r w:rsidRPr="007C1582">
        <w:rPr>
          <w:b/>
          <w:bCs/>
        </w:rPr>
        <w:t xml:space="preserve"> :</w:t>
      </w:r>
    </w:p>
    <w:p w14:paraId="31A85890" w14:textId="4FBA50C0" w:rsidR="156D8BBE" w:rsidRDefault="156D8BBE" w:rsidP="156D8BBE">
      <w:pPr>
        <w:rPr>
          <w:rtl/>
        </w:rPr>
      </w:pPr>
    </w:p>
    <w:p w14:paraId="76C20269" w14:textId="5B54AF4D" w:rsidR="7145CB64" w:rsidRDefault="7145CB64" w:rsidP="156D8BBE">
      <w:pPr>
        <w:pStyle w:val="a8"/>
        <w:numPr>
          <w:ilvl w:val="0"/>
          <w:numId w:val="3"/>
        </w:numPr>
        <w:rPr>
          <w:rtl/>
        </w:rPr>
      </w:pPr>
      <w:r w:rsidRPr="156D8BBE">
        <w:rPr>
          <w:rtl/>
        </w:rPr>
        <w:t>אלמנה תחת לגיל 40 ללא ילדים</w:t>
      </w:r>
      <w:r w:rsidR="5895D4CA" w:rsidRPr="156D8BBE">
        <w:rPr>
          <w:rtl/>
        </w:rPr>
        <w:t>=&gt;אין בחירה- אין כפל בין מענק לבין קצבת הנכות</w:t>
      </w:r>
      <w:r w:rsidR="5895D4CA" w:rsidRPr="156D8BBE">
        <w:t>.</w:t>
      </w:r>
    </w:p>
    <w:p w14:paraId="26894CBE" w14:textId="0823507E" w:rsidR="7145CB64" w:rsidRDefault="7145CB64" w:rsidP="156D8BBE">
      <w:pPr>
        <w:pStyle w:val="a8"/>
        <w:numPr>
          <w:ilvl w:val="0"/>
          <w:numId w:val="3"/>
        </w:numPr>
        <w:rPr>
          <w:rtl/>
        </w:rPr>
      </w:pPr>
      <w:r w:rsidRPr="156D8BBE">
        <w:rPr>
          <w:rtl/>
        </w:rPr>
        <w:t>אלמנה מעל גיל 40</w:t>
      </w:r>
      <w:r w:rsidR="1A79438A" w:rsidRPr="156D8BBE">
        <w:rPr>
          <w:rtl/>
        </w:rPr>
        <w:t xml:space="preserve"> ללא ילדים </w:t>
      </w:r>
      <w:r w:rsidR="3DB0D6A9" w:rsidRPr="156D8BBE">
        <w:rPr>
          <w:rtl/>
        </w:rPr>
        <w:t>=</w:t>
      </w:r>
      <w:r w:rsidR="54F05216" w:rsidRPr="156D8BBE">
        <w:rPr>
          <w:rtl/>
        </w:rPr>
        <w:t>&gt; עמודה 2</w:t>
      </w:r>
      <w:r w:rsidR="4B32A224" w:rsidRPr="156D8BBE">
        <w:rPr>
          <w:rtl/>
        </w:rPr>
        <w:t xml:space="preserve"> (2 חלופות</w:t>
      </w:r>
      <w:r w:rsidR="4B32A224" w:rsidRPr="156D8BBE">
        <w:t>)</w:t>
      </w:r>
    </w:p>
    <w:p w14:paraId="1E5339FA" w14:textId="32C8D5CA" w:rsidR="7145CB64" w:rsidRDefault="7145CB64" w:rsidP="156D8BBE">
      <w:pPr>
        <w:pStyle w:val="a8"/>
        <w:numPr>
          <w:ilvl w:val="0"/>
          <w:numId w:val="3"/>
        </w:numPr>
        <w:rPr>
          <w:rtl/>
        </w:rPr>
      </w:pPr>
      <w:r w:rsidRPr="156D8BBE">
        <w:rPr>
          <w:rtl/>
        </w:rPr>
        <w:t>אלמנה עם ילד אחד</w:t>
      </w:r>
      <w:r w:rsidR="1DEE7EDF" w:rsidRPr="156D8BBE">
        <w:rPr>
          <w:rtl/>
        </w:rPr>
        <w:t xml:space="preserve"> =&gt; עמודה 3</w:t>
      </w:r>
      <w:r w:rsidR="7FDB0FF9" w:rsidRPr="156D8BBE">
        <w:rPr>
          <w:rtl/>
        </w:rPr>
        <w:t>+2</w:t>
      </w:r>
      <w:r w:rsidR="1DD265BC" w:rsidRPr="156D8BBE">
        <w:rPr>
          <w:rtl/>
        </w:rPr>
        <w:t xml:space="preserve"> (3 חלופות</w:t>
      </w:r>
      <w:r w:rsidR="1DD265BC" w:rsidRPr="156D8BBE">
        <w:t>)</w:t>
      </w:r>
    </w:p>
    <w:p w14:paraId="7810F9BA" w14:textId="1B2805D2" w:rsidR="7145CB64" w:rsidRDefault="7145CB64" w:rsidP="156D8BBE">
      <w:pPr>
        <w:pStyle w:val="a8"/>
        <w:numPr>
          <w:ilvl w:val="0"/>
          <w:numId w:val="3"/>
        </w:numPr>
        <w:rPr>
          <w:rtl/>
        </w:rPr>
      </w:pPr>
      <w:r w:rsidRPr="156D8BBE">
        <w:rPr>
          <w:rtl/>
        </w:rPr>
        <w:t>אלמנה עם שני ילדים</w:t>
      </w:r>
      <w:r w:rsidR="5673BD53" w:rsidRPr="156D8BBE">
        <w:rPr>
          <w:rtl/>
        </w:rPr>
        <w:t xml:space="preserve"> =&gt; עמודה 4</w:t>
      </w:r>
      <w:r w:rsidR="6A7103CA" w:rsidRPr="156D8BBE">
        <w:rPr>
          <w:rtl/>
        </w:rPr>
        <w:t>+3+2</w:t>
      </w:r>
      <w:r w:rsidR="540210E3" w:rsidRPr="156D8BBE">
        <w:rPr>
          <w:rtl/>
        </w:rPr>
        <w:t xml:space="preserve"> (4 חלופות</w:t>
      </w:r>
      <w:r w:rsidR="540210E3" w:rsidRPr="156D8BBE">
        <w:t>)</w:t>
      </w:r>
    </w:p>
    <w:p w14:paraId="29D44A66" w14:textId="0CBA40A5" w:rsidR="7145CB64" w:rsidRDefault="7145CB64" w:rsidP="156D8BBE">
      <w:pPr>
        <w:pStyle w:val="a8"/>
        <w:numPr>
          <w:ilvl w:val="0"/>
          <w:numId w:val="3"/>
        </w:numPr>
        <w:rPr>
          <w:rtl/>
        </w:rPr>
      </w:pPr>
      <w:r w:rsidRPr="156D8BBE">
        <w:rPr>
          <w:rtl/>
        </w:rPr>
        <w:t>אלמנה עם שלושה ילדים ויותר</w:t>
      </w:r>
      <w:r w:rsidR="07159557" w:rsidRPr="156D8BBE">
        <w:rPr>
          <w:rtl/>
        </w:rPr>
        <w:t xml:space="preserve"> =&gt; עמודה 5</w:t>
      </w:r>
      <w:r w:rsidR="5757EBE4" w:rsidRPr="156D8BBE">
        <w:rPr>
          <w:rtl/>
        </w:rPr>
        <w:t xml:space="preserve">+4+3+2 </w:t>
      </w:r>
      <w:r w:rsidR="2A0C05A6" w:rsidRPr="156D8BBE">
        <w:rPr>
          <w:rtl/>
        </w:rPr>
        <w:t>(4 חלופות</w:t>
      </w:r>
      <w:r w:rsidR="2A0C05A6" w:rsidRPr="156D8BBE">
        <w:t>)</w:t>
      </w:r>
    </w:p>
    <w:p w14:paraId="5211CA7F" w14:textId="5B318AB6" w:rsidR="156D8BBE" w:rsidRDefault="156D8BBE" w:rsidP="156D8BBE">
      <w:pPr>
        <w:rPr>
          <w:rtl/>
        </w:rPr>
      </w:pPr>
    </w:p>
    <w:p w14:paraId="010FB058" w14:textId="44CB74B8" w:rsidR="156D8BBE" w:rsidRDefault="156D8BBE" w:rsidP="156D8BBE">
      <w:pPr>
        <w:rPr>
          <w:rtl/>
        </w:rPr>
      </w:pPr>
    </w:p>
    <w:p w14:paraId="1C803F77" w14:textId="3AE8A213" w:rsidR="156D8BBE" w:rsidRDefault="156D8BBE" w:rsidP="156D8BBE">
      <w:pPr>
        <w:rPr>
          <w:rtl/>
        </w:rPr>
      </w:pPr>
    </w:p>
    <w:p w14:paraId="5921A829" w14:textId="5AA1C55E" w:rsidR="156D8BBE" w:rsidRDefault="156D8BBE" w:rsidP="156D8BBE">
      <w:pPr>
        <w:rPr>
          <w:rtl/>
        </w:rPr>
      </w:pPr>
    </w:p>
    <w:tbl>
      <w:tblPr>
        <w:tblStyle w:val="aa"/>
        <w:bidiVisual/>
        <w:tblW w:w="0" w:type="auto"/>
        <w:tblLook w:val="06A0" w:firstRow="1" w:lastRow="0" w:firstColumn="1" w:lastColumn="0" w:noHBand="1" w:noVBand="1"/>
      </w:tblPr>
      <w:tblGrid>
        <w:gridCol w:w="1382"/>
        <w:gridCol w:w="1125"/>
        <w:gridCol w:w="1640"/>
        <w:gridCol w:w="1382"/>
        <w:gridCol w:w="1515"/>
        <w:gridCol w:w="1250"/>
      </w:tblGrid>
      <w:tr w:rsidR="156D8BBE" w14:paraId="7E931AF2" w14:textId="77777777" w:rsidTr="156D8BBE">
        <w:trPr>
          <w:trHeight w:val="300"/>
        </w:trPr>
        <w:tc>
          <w:tcPr>
            <w:tcW w:w="1382" w:type="dxa"/>
          </w:tcPr>
          <w:p w14:paraId="342F93B8" w14:textId="5E3C5614" w:rsidR="156D8BBE" w:rsidRDefault="156D8BBE" w:rsidP="156D8BBE">
            <w:pPr>
              <w:rPr>
                <w:rtl/>
              </w:rPr>
            </w:pPr>
          </w:p>
        </w:tc>
        <w:tc>
          <w:tcPr>
            <w:tcW w:w="1125" w:type="dxa"/>
          </w:tcPr>
          <w:p w14:paraId="0B7B3AF6" w14:textId="46D9D8C5" w:rsidR="0E503802" w:rsidRDefault="0E503802" w:rsidP="156D8BBE">
            <w:pPr>
              <w:rPr>
                <w:rtl/>
              </w:rPr>
            </w:pPr>
            <w:r w:rsidRPr="156D8BBE">
              <w:rPr>
                <w:rtl/>
              </w:rPr>
              <w:t>אלמנה</w:t>
            </w:r>
          </w:p>
        </w:tc>
        <w:tc>
          <w:tcPr>
            <w:tcW w:w="1640" w:type="dxa"/>
          </w:tcPr>
          <w:p w14:paraId="5022E337" w14:textId="1A70B554" w:rsidR="0E503802" w:rsidRDefault="0E503802" w:rsidP="156D8BBE">
            <w:pPr>
              <w:rPr>
                <w:rtl/>
              </w:rPr>
            </w:pPr>
            <w:r w:rsidRPr="156D8BBE">
              <w:rPr>
                <w:rtl/>
              </w:rPr>
              <w:t>ילד הכי צעיר</w:t>
            </w:r>
          </w:p>
        </w:tc>
        <w:tc>
          <w:tcPr>
            <w:tcW w:w="1382" w:type="dxa"/>
          </w:tcPr>
          <w:p w14:paraId="2F7C6C09" w14:textId="650893F7" w:rsidR="0E503802" w:rsidRDefault="0E503802" w:rsidP="156D8BBE">
            <w:pPr>
              <w:rPr>
                <w:rtl/>
              </w:rPr>
            </w:pPr>
            <w:r w:rsidRPr="156D8BBE">
              <w:rPr>
                <w:rtl/>
              </w:rPr>
              <w:t>ילד אחד לפני</w:t>
            </w:r>
          </w:p>
        </w:tc>
        <w:tc>
          <w:tcPr>
            <w:tcW w:w="1515" w:type="dxa"/>
          </w:tcPr>
          <w:p w14:paraId="206C51BF" w14:textId="69524C66" w:rsidR="0E503802" w:rsidRDefault="0E503802" w:rsidP="156D8BBE">
            <w:pPr>
              <w:rPr>
                <w:rtl/>
              </w:rPr>
            </w:pPr>
            <w:r w:rsidRPr="156D8BBE">
              <w:rPr>
                <w:rtl/>
              </w:rPr>
              <w:t>ילד כלשהו</w:t>
            </w:r>
          </w:p>
        </w:tc>
        <w:tc>
          <w:tcPr>
            <w:tcW w:w="1250" w:type="dxa"/>
          </w:tcPr>
          <w:p w14:paraId="5B8B8BA9" w14:textId="307E162A" w:rsidR="156D8BBE" w:rsidRDefault="156D8BBE" w:rsidP="156D8BBE">
            <w:pPr>
              <w:rPr>
                <w:rtl/>
              </w:rPr>
            </w:pPr>
          </w:p>
        </w:tc>
      </w:tr>
      <w:tr w:rsidR="156D8BBE" w14:paraId="2270DD53" w14:textId="77777777" w:rsidTr="156D8BBE">
        <w:trPr>
          <w:trHeight w:val="300"/>
        </w:trPr>
        <w:tc>
          <w:tcPr>
            <w:tcW w:w="1382" w:type="dxa"/>
          </w:tcPr>
          <w:p w14:paraId="2D97DAAD" w14:textId="1E8AEC78" w:rsidR="485B4B1F" w:rsidRDefault="485B4B1F" w:rsidP="156D8BBE">
            <w:pPr>
              <w:rPr>
                <w:rtl/>
              </w:rPr>
            </w:pPr>
            <w:r w:rsidRPr="156D8BBE">
              <w:rPr>
                <w:rtl/>
              </w:rPr>
              <w:t>אופציה</w:t>
            </w:r>
          </w:p>
        </w:tc>
        <w:tc>
          <w:tcPr>
            <w:tcW w:w="1125" w:type="dxa"/>
          </w:tcPr>
          <w:p w14:paraId="2CFB5DB6" w14:textId="6EBE79FF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640" w:type="dxa"/>
          </w:tcPr>
          <w:p w14:paraId="778ECFED" w14:textId="00E5F384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שאירים</w:t>
            </w:r>
          </w:p>
        </w:tc>
        <w:tc>
          <w:tcPr>
            <w:tcW w:w="1382" w:type="dxa"/>
          </w:tcPr>
          <w:p w14:paraId="428BC634" w14:textId="32922BB0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שאירים</w:t>
            </w:r>
          </w:p>
        </w:tc>
        <w:tc>
          <w:tcPr>
            <w:tcW w:w="1515" w:type="dxa"/>
          </w:tcPr>
          <w:p w14:paraId="30FB290C" w14:textId="40CBBAF9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בשאירים</w:t>
            </w:r>
          </w:p>
        </w:tc>
        <w:tc>
          <w:tcPr>
            <w:tcW w:w="1250" w:type="dxa"/>
          </w:tcPr>
          <w:p w14:paraId="2BDE53B4" w14:textId="307E162A" w:rsidR="156D8BBE" w:rsidRDefault="156D8BBE" w:rsidP="156D8BBE">
            <w:pPr>
              <w:rPr>
                <w:rtl/>
              </w:rPr>
            </w:pPr>
          </w:p>
        </w:tc>
      </w:tr>
      <w:tr w:rsidR="156D8BBE" w14:paraId="78E38248" w14:textId="77777777" w:rsidTr="156D8BBE">
        <w:trPr>
          <w:trHeight w:val="300"/>
        </w:trPr>
        <w:tc>
          <w:tcPr>
            <w:tcW w:w="1382" w:type="dxa"/>
          </w:tcPr>
          <w:p w14:paraId="51BAEA95" w14:textId="75CED99D" w:rsidR="7A722E90" w:rsidRDefault="7A722E90" w:rsidP="156D8BBE">
            <w:pPr>
              <w:rPr>
                <w:rtl/>
              </w:rPr>
            </w:pPr>
            <w:r w:rsidRPr="156D8BBE">
              <w:rPr>
                <w:rtl/>
              </w:rPr>
              <w:t>אופציה</w:t>
            </w:r>
          </w:p>
        </w:tc>
        <w:tc>
          <w:tcPr>
            <w:tcW w:w="1125" w:type="dxa"/>
          </w:tcPr>
          <w:p w14:paraId="5FAC614B" w14:textId="7864C1B8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נכות</w:t>
            </w:r>
          </w:p>
        </w:tc>
        <w:tc>
          <w:tcPr>
            <w:tcW w:w="1640" w:type="dxa"/>
          </w:tcPr>
          <w:p w14:paraId="44D9C896" w14:textId="016ACF13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בנכות</w:t>
            </w:r>
          </w:p>
        </w:tc>
        <w:tc>
          <w:tcPr>
            <w:tcW w:w="1382" w:type="dxa"/>
          </w:tcPr>
          <w:p w14:paraId="1B99A102" w14:textId="45244DC4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בנכות</w:t>
            </w:r>
          </w:p>
        </w:tc>
        <w:tc>
          <w:tcPr>
            <w:tcW w:w="1515" w:type="dxa"/>
          </w:tcPr>
          <w:p w14:paraId="17B55F92" w14:textId="5DDBF035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250" w:type="dxa"/>
          </w:tcPr>
          <w:p w14:paraId="2B2B4F4E" w14:textId="307E162A" w:rsidR="156D8BBE" w:rsidRDefault="156D8BBE" w:rsidP="156D8BBE">
            <w:pPr>
              <w:rPr>
                <w:rtl/>
              </w:rPr>
            </w:pPr>
          </w:p>
        </w:tc>
      </w:tr>
      <w:tr w:rsidR="156D8BBE" w14:paraId="47BA9C3A" w14:textId="77777777" w:rsidTr="156D8BBE">
        <w:trPr>
          <w:trHeight w:val="300"/>
        </w:trPr>
        <w:tc>
          <w:tcPr>
            <w:tcW w:w="1382" w:type="dxa"/>
          </w:tcPr>
          <w:p w14:paraId="77100F97" w14:textId="4753580F" w:rsidR="3C812520" w:rsidRDefault="3C812520" w:rsidP="156D8BBE">
            <w:pPr>
              <w:rPr>
                <w:rtl/>
              </w:rPr>
            </w:pPr>
            <w:r w:rsidRPr="156D8BBE">
              <w:rPr>
                <w:rtl/>
              </w:rPr>
              <w:t>אופציה</w:t>
            </w:r>
          </w:p>
        </w:tc>
        <w:tc>
          <w:tcPr>
            <w:tcW w:w="1125" w:type="dxa"/>
          </w:tcPr>
          <w:p w14:paraId="05B6AFB4" w14:textId="235B396C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נכות</w:t>
            </w:r>
          </w:p>
        </w:tc>
        <w:tc>
          <w:tcPr>
            <w:tcW w:w="1640" w:type="dxa"/>
          </w:tcPr>
          <w:p w14:paraId="45F1D16F" w14:textId="745EB5CC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תלוי בנכות</w:t>
            </w:r>
          </w:p>
        </w:tc>
        <w:tc>
          <w:tcPr>
            <w:tcW w:w="1382" w:type="dxa"/>
          </w:tcPr>
          <w:p w14:paraId="74A55669" w14:textId="69BCBBEF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515" w:type="dxa"/>
          </w:tcPr>
          <w:p w14:paraId="415A59E0" w14:textId="2EDE6CF9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250" w:type="dxa"/>
          </w:tcPr>
          <w:p w14:paraId="3312C90E" w14:textId="307E162A" w:rsidR="156D8BBE" w:rsidRDefault="156D8BBE" w:rsidP="156D8BBE">
            <w:pPr>
              <w:rPr>
                <w:rtl/>
              </w:rPr>
            </w:pPr>
          </w:p>
        </w:tc>
      </w:tr>
      <w:tr w:rsidR="156D8BBE" w14:paraId="0FF88462" w14:textId="77777777" w:rsidTr="156D8BBE">
        <w:trPr>
          <w:trHeight w:val="300"/>
        </w:trPr>
        <w:tc>
          <w:tcPr>
            <w:tcW w:w="1382" w:type="dxa"/>
          </w:tcPr>
          <w:p w14:paraId="37157B8B" w14:textId="473FE315" w:rsidR="560458B0" w:rsidRDefault="560458B0" w:rsidP="156D8BBE">
            <w:pPr>
              <w:rPr>
                <w:rtl/>
              </w:rPr>
            </w:pPr>
            <w:r w:rsidRPr="156D8BBE">
              <w:rPr>
                <w:rtl/>
              </w:rPr>
              <w:t>אופציה</w:t>
            </w:r>
          </w:p>
        </w:tc>
        <w:tc>
          <w:tcPr>
            <w:tcW w:w="1125" w:type="dxa"/>
          </w:tcPr>
          <w:p w14:paraId="45ABB383" w14:textId="4F04B970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נכות</w:t>
            </w:r>
          </w:p>
        </w:tc>
        <w:tc>
          <w:tcPr>
            <w:tcW w:w="1640" w:type="dxa"/>
          </w:tcPr>
          <w:p w14:paraId="35AA478E" w14:textId="1F9CCD54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382" w:type="dxa"/>
          </w:tcPr>
          <w:p w14:paraId="76DC310D" w14:textId="7A4E4A39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515" w:type="dxa"/>
          </w:tcPr>
          <w:p w14:paraId="02A49384" w14:textId="07DF49B8" w:rsidR="38849A81" w:rsidRDefault="38849A81" w:rsidP="156D8BBE">
            <w:pPr>
              <w:rPr>
                <w:rtl/>
              </w:rPr>
            </w:pPr>
            <w:r w:rsidRPr="156D8BBE">
              <w:rPr>
                <w:rtl/>
              </w:rPr>
              <w:t>שאירים</w:t>
            </w:r>
          </w:p>
        </w:tc>
        <w:tc>
          <w:tcPr>
            <w:tcW w:w="1250" w:type="dxa"/>
          </w:tcPr>
          <w:p w14:paraId="60994285" w14:textId="307E162A" w:rsidR="156D8BBE" w:rsidRDefault="156D8BBE" w:rsidP="156D8BBE">
            <w:pPr>
              <w:rPr>
                <w:rtl/>
              </w:rPr>
            </w:pPr>
          </w:p>
        </w:tc>
      </w:tr>
      <w:tr w:rsidR="156D8BBE" w14:paraId="603D5951" w14:textId="77777777" w:rsidTr="156D8BBE">
        <w:trPr>
          <w:trHeight w:val="300"/>
        </w:trPr>
        <w:tc>
          <w:tcPr>
            <w:tcW w:w="1382" w:type="dxa"/>
          </w:tcPr>
          <w:p w14:paraId="600166F0" w14:textId="307E162A" w:rsidR="156D8BBE" w:rsidRDefault="156D8BBE" w:rsidP="156D8BBE">
            <w:pPr>
              <w:rPr>
                <w:rtl/>
              </w:rPr>
            </w:pPr>
          </w:p>
        </w:tc>
        <w:tc>
          <w:tcPr>
            <w:tcW w:w="1125" w:type="dxa"/>
          </w:tcPr>
          <w:p w14:paraId="3BB68E76" w14:textId="307E162A" w:rsidR="156D8BBE" w:rsidRDefault="156D8BBE" w:rsidP="156D8BBE">
            <w:pPr>
              <w:rPr>
                <w:rtl/>
              </w:rPr>
            </w:pPr>
          </w:p>
        </w:tc>
        <w:tc>
          <w:tcPr>
            <w:tcW w:w="1640" w:type="dxa"/>
          </w:tcPr>
          <w:p w14:paraId="530CC511" w14:textId="307E162A" w:rsidR="156D8BBE" w:rsidRDefault="156D8BBE" w:rsidP="156D8BBE">
            <w:pPr>
              <w:rPr>
                <w:rtl/>
              </w:rPr>
            </w:pPr>
          </w:p>
        </w:tc>
        <w:tc>
          <w:tcPr>
            <w:tcW w:w="1382" w:type="dxa"/>
          </w:tcPr>
          <w:p w14:paraId="7EC8A62C" w14:textId="307E162A" w:rsidR="156D8BBE" w:rsidRDefault="156D8BBE" w:rsidP="156D8BBE">
            <w:pPr>
              <w:rPr>
                <w:rtl/>
              </w:rPr>
            </w:pPr>
          </w:p>
        </w:tc>
        <w:tc>
          <w:tcPr>
            <w:tcW w:w="1515" w:type="dxa"/>
          </w:tcPr>
          <w:p w14:paraId="0C384844" w14:textId="307E162A" w:rsidR="156D8BBE" w:rsidRDefault="156D8BBE" w:rsidP="156D8BBE">
            <w:pPr>
              <w:rPr>
                <w:rtl/>
              </w:rPr>
            </w:pPr>
          </w:p>
        </w:tc>
        <w:tc>
          <w:tcPr>
            <w:tcW w:w="1250" w:type="dxa"/>
          </w:tcPr>
          <w:p w14:paraId="3311FF84" w14:textId="307E162A" w:rsidR="156D8BBE" w:rsidRDefault="156D8BBE" w:rsidP="156D8BBE">
            <w:pPr>
              <w:rPr>
                <w:rtl/>
              </w:rPr>
            </w:pPr>
          </w:p>
        </w:tc>
      </w:tr>
    </w:tbl>
    <w:p w14:paraId="7242FD41" w14:textId="75BFE4C8" w:rsidR="156D8BBE" w:rsidRDefault="156D8BBE" w:rsidP="156D8BBE"/>
    <w:p w14:paraId="207AA207" w14:textId="056F3BE1" w:rsidR="4D346C81" w:rsidRDefault="4D346C81" w:rsidP="156D8BBE">
      <w:pPr>
        <w:pStyle w:val="a8"/>
        <w:numPr>
          <w:ilvl w:val="0"/>
          <w:numId w:val="1"/>
        </w:numPr>
        <w:rPr>
          <w:rtl/>
        </w:rPr>
      </w:pPr>
      <w:r w:rsidRPr="156D8BBE">
        <w:rPr>
          <w:rtl/>
        </w:rPr>
        <w:t>אלמנה לא יכולה לבחור שאירים ולזכות את ילדיה בתוספת תלוי בנכות</w:t>
      </w:r>
      <w:r w:rsidRPr="156D8BBE">
        <w:t>.</w:t>
      </w:r>
    </w:p>
    <w:p w14:paraId="77FCD9BA" w14:textId="31C59718" w:rsidR="4D346C81" w:rsidRDefault="4D346C81" w:rsidP="156D8BBE">
      <w:pPr>
        <w:pStyle w:val="a8"/>
        <w:numPr>
          <w:ilvl w:val="0"/>
          <w:numId w:val="1"/>
        </w:numPr>
        <w:rPr>
          <w:rtl/>
        </w:rPr>
      </w:pPr>
      <w:r w:rsidRPr="156D8BBE">
        <w:rPr>
          <w:rtl/>
        </w:rPr>
        <w:t>אלמנה שבחרה בשאירים- יכולה להיות זכאית למענק נישואין</w:t>
      </w:r>
      <w:r w:rsidRPr="156D8BBE">
        <w:t>.</w:t>
      </w:r>
    </w:p>
    <w:p w14:paraId="774B978C" w14:textId="6009BC4F" w:rsidR="4D346C81" w:rsidRDefault="4D346C81" w:rsidP="156D8BBE">
      <w:pPr>
        <w:pStyle w:val="a8"/>
        <w:numPr>
          <w:ilvl w:val="0"/>
          <w:numId w:val="1"/>
        </w:numPr>
        <w:rPr>
          <w:rtl/>
        </w:rPr>
      </w:pPr>
      <w:r w:rsidRPr="156D8BBE">
        <w:rPr>
          <w:rtl/>
        </w:rPr>
        <w:t>אלמנה שבחרה בשאירים עבור לפחות אחד מילדיה זכאית לדמי מחיה  לכלל היתומים בכפוף לגיל ולימודי תיכון</w:t>
      </w:r>
      <w:r w:rsidRPr="156D8BBE">
        <w:t>.</w:t>
      </w:r>
    </w:p>
    <w:p w14:paraId="05B4E126" w14:textId="26F652F6" w:rsidR="5CE3C60F" w:rsidRDefault="5CE3C60F" w:rsidP="156D8BBE">
      <w:pPr>
        <w:pStyle w:val="a8"/>
        <w:numPr>
          <w:ilvl w:val="0"/>
          <w:numId w:val="1"/>
        </w:numPr>
        <w:rPr>
          <w:rtl/>
        </w:rPr>
      </w:pPr>
      <w:r w:rsidRPr="156D8BBE">
        <w:rPr>
          <w:rtl/>
        </w:rPr>
        <w:t>אלמנה שבחרה בשאירים עבור לפחות אחד מילדיה זכאית למענקי בר/בת מצווה לכלל היתומים בכפוף לגיל ומין</w:t>
      </w:r>
      <w:r w:rsidRPr="156D8BBE">
        <w:t>.</w:t>
      </w:r>
    </w:p>
    <w:p w14:paraId="0456871F" w14:textId="17ED5C0C" w:rsidR="156D8BBE" w:rsidRDefault="156D8BBE" w:rsidP="156D8BBE"/>
    <w:sectPr w:rsidR="156D8BBE" w:rsidSect="00060BA4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B5B6" w14:textId="77777777" w:rsidR="00193A0D" w:rsidRDefault="00193A0D">
      <w:r>
        <w:separator/>
      </w:r>
    </w:p>
  </w:endnote>
  <w:endnote w:type="continuationSeparator" w:id="0">
    <w:p w14:paraId="39D5049C" w14:textId="77777777" w:rsidR="00193A0D" w:rsidRDefault="0019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673D" w14:textId="77777777" w:rsidR="00856A6D" w:rsidRDefault="00664BA1">
    <w:pPr>
      <w:pStyle w:val="a4"/>
      <w:rPr>
        <w:rtl/>
      </w:rPr>
    </w:pPr>
    <w:fldSimple w:instr="FILENAME  \* MERGEFORMAT">
      <w:r w:rsidR="00856A6D">
        <w:rPr>
          <w:noProof/>
        </w:rPr>
        <w:t>Document1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4F728" w14:textId="77777777" w:rsidR="00193A0D" w:rsidRDefault="00193A0D">
      <w:r>
        <w:separator/>
      </w:r>
    </w:p>
  </w:footnote>
  <w:footnote w:type="continuationSeparator" w:id="0">
    <w:p w14:paraId="17FBDFFA" w14:textId="77777777" w:rsidR="00193A0D" w:rsidRDefault="00193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8ABF"/>
    <w:multiLevelType w:val="hybridMultilevel"/>
    <w:tmpl w:val="79F2D1BA"/>
    <w:lvl w:ilvl="0" w:tplc="8D9C3278">
      <w:start w:val="1"/>
      <w:numFmt w:val="decimal"/>
      <w:lvlText w:val="%1."/>
      <w:lvlJc w:val="left"/>
      <w:pPr>
        <w:ind w:left="720" w:hanging="360"/>
      </w:pPr>
    </w:lvl>
    <w:lvl w:ilvl="1" w:tplc="8EDAE78A">
      <w:start w:val="1"/>
      <w:numFmt w:val="lowerLetter"/>
      <w:lvlText w:val="%2."/>
      <w:lvlJc w:val="left"/>
      <w:pPr>
        <w:ind w:left="1440" w:hanging="360"/>
      </w:pPr>
    </w:lvl>
    <w:lvl w:ilvl="2" w:tplc="3A4AB1D2">
      <w:start w:val="1"/>
      <w:numFmt w:val="lowerRoman"/>
      <w:lvlText w:val="%3."/>
      <w:lvlJc w:val="right"/>
      <w:pPr>
        <w:ind w:left="2160" w:hanging="180"/>
      </w:pPr>
    </w:lvl>
    <w:lvl w:ilvl="3" w:tplc="5FEE9356">
      <w:start w:val="1"/>
      <w:numFmt w:val="decimal"/>
      <w:lvlText w:val="%4."/>
      <w:lvlJc w:val="left"/>
      <w:pPr>
        <w:ind w:left="2880" w:hanging="360"/>
      </w:pPr>
    </w:lvl>
    <w:lvl w:ilvl="4" w:tplc="E6528934">
      <w:start w:val="1"/>
      <w:numFmt w:val="lowerLetter"/>
      <w:lvlText w:val="%5."/>
      <w:lvlJc w:val="left"/>
      <w:pPr>
        <w:ind w:left="3600" w:hanging="360"/>
      </w:pPr>
    </w:lvl>
    <w:lvl w:ilvl="5" w:tplc="0322959A">
      <w:start w:val="1"/>
      <w:numFmt w:val="lowerRoman"/>
      <w:lvlText w:val="%6."/>
      <w:lvlJc w:val="right"/>
      <w:pPr>
        <w:ind w:left="4320" w:hanging="180"/>
      </w:pPr>
    </w:lvl>
    <w:lvl w:ilvl="6" w:tplc="AF5863E0">
      <w:start w:val="1"/>
      <w:numFmt w:val="decimal"/>
      <w:lvlText w:val="%7."/>
      <w:lvlJc w:val="left"/>
      <w:pPr>
        <w:ind w:left="5040" w:hanging="360"/>
      </w:pPr>
    </w:lvl>
    <w:lvl w:ilvl="7" w:tplc="26585628">
      <w:start w:val="1"/>
      <w:numFmt w:val="lowerLetter"/>
      <w:lvlText w:val="%8."/>
      <w:lvlJc w:val="left"/>
      <w:pPr>
        <w:ind w:left="5760" w:hanging="360"/>
      </w:pPr>
    </w:lvl>
    <w:lvl w:ilvl="8" w:tplc="A1AE15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A28B8"/>
    <w:multiLevelType w:val="hybridMultilevel"/>
    <w:tmpl w:val="8A44C41C"/>
    <w:lvl w:ilvl="0" w:tplc="07DA7074">
      <w:start w:val="1"/>
      <w:numFmt w:val="decimal"/>
      <w:lvlText w:val="%1."/>
      <w:lvlJc w:val="left"/>
      <w:pPr>
        <w:ind w:left="722" w:hanging="6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1D4C37F3"/>
    <w:multiLevelType w:val="hybridMultilevel"/>
    <w:tmpl w:val="E0245102"/>
    <w:lvl w:ilvl="0" w:tplc="0BA29524">
      <w:start w:val="1"/>
      <w:numFmt w:val="upperLetter"/>
      <w:lvlText w:val="%1."/>
      <w:lvlJc w:val="left"/>
      <w:pPr>
        <w:ind w:left="720" w:hanging="360"/>
      </w:pPr>
    </w:lvl>
    <w:lvl w:ilvl="1" w:tplc="1A74313A">
      <w:start w:val="1"/>
      <w:numFmt w:val="lowerLetter"/>
      <w:lvlText w:val="%2."/>
      <w:lvlJc w:val="left"/>
      <w:pPr>
        <w:ind w:left="1440" w:hanging="360"/>
      </w:pPr>
    </w:lvl>
    <w:lvl w:ilvl="2" w:tplc="F93C2CAA">
      <w:start w:val="1"/>
      <w:numFmt w:val="lowerRoman"/>
      <w:lvlText w:val="%3."/>
      <w:lvlJc w:val="right"/>
      <w:pPr>
        <w:ind w:left="2160" w:hanging="180"/>
      </w:pPr>
    </w:lvl>
    <w:lvl w:ilvl="3" w:tplc="C6B6DD14">
      <w:start w:val="1"/>
      <w:numFmt w:val="decimal"/>
      <w:lvlText w:val="%4."/>
      <w:lvlJc w:val="left"/>
      <w:pPr>
        <w:ind w:left="2880" w:hanging="360"/>
      </w:pPr>
    </w:lvl>
    <w:lvl w:ilvl="4" w:tplc="0728EBEE">
      <w:start w:val="1"/>
      <w:numFmt w:val="lowerLetter"/>
      <w:lvlText w:val="%5."/>
      <w:lvlJc w:val="left"/>
      <w:pPr>
        <w:ind w:left="3600" w:hanging="360"/>
      </w:pPr>
    </w:lvl>
    <w:lvl w:ilvl="5" w:tplc="D270A230">
      <w:start w:val="1"/>
      <w:numFmt w:val="lowerRoman"/>
      <w:lvlText w:val="%6."/>
      <w:lvlJc w:val="right"/>
      <w:pPr>
        <w:ind w:left="4320" w:hanging="180"/>
      </w:pPr>
    </w:lvl>
    <w:lvl w:ilvl="6" w:tplc="7C36919C">
      <w:start w:val="1"/>
      <w:numFmt w:val="decimal"/>
      <w:lvlText w:val="%7."/>
      <w:lvlJc w:val="left"/>
      <w:pPr>
        <w:ind w:left="5040" w:hanging="360"/>
      </w:pPr>
    </w:lvl>
    <w:lvl w:ilvl="7" w:tplc="7DBE7AF4">
      <w:start w:val="1"/>
      <w:numFmt w:val="lowerLetter"/>
      <w:lvlText w:val="%8."/>
      <w:lvlJc w:val="left"/>
      <w:pPr>
        <w:ind w:left="5760" w:hanging="360"/>
      </w:pPr>
    </w:lvl>
    <w:lvl w:ilvl="8" w:tplc="5C34A6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A19BD"/>
    <w:multiLevelType w:val="hybridMultilevel"/>
    <w:tmpl w:val="BE0C4486"/>
    <w:lvl w:ilvl="0" w:tplc="376484AE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C3170"/>
    <w:multiLevelType w:val="hybridMultilevel"/>
    <w:tmpl w:val="81925556"/>
    <w:lvl w:ilvl="0" w:tplc="5FDCF1F4">
      <w:start w:val="1"/>
      <w:numFmt w:val="decimal"/>
      <w:lvlText w:val="%1."/>
      <w:lvlJc w:val="left"/>
      <w:pPr>
        <w:ind w:left="720" w:hanging="360"/>
      </w:pPr>
    </w:lvl>
    <w:lvl w:ilvl="1" w:tplc="B8EE028E">
      <w:start w:val="1"/>
      <w:numFmt w:val="lowerLetter"/>
      <w:lvlText w:val="%2."/>
      <w:lvlJc w:val="left"/>
      <w:pPr>
        <w:ind w:left="1440" w:hanging="360"/>
      </w:pPr>
    </w:lvl>
    <w:lvl w:ilvl="2" w:tplc="531849CC">
      <w:start w:val="1"/>
      <w:numFmt w:val="lowerRoman"/>
      <w:lvlText w:val="%3."/>
      <w:lvlJc w:val="right"/>
      <w:pPr>
        <w:ind w:left="2160" w:hanging="180"/>
      </w:pPr>
    </w:lvl>
    <w:lvl w:ilvl="3" w:tplc="77F4392C">
      <w:start w:val="1"/>
      <w:numFmt w:val="decimal"/>
      <w:lvlText w:val="%4."/>
      <w:lvlJc w:val="left"/>
      <w:pPr>
        <w:ind w:left="2880" w:hanging="360"/>
      </w:pPr>
    </w:lvl>
    <w:lvl w:ilvl="4" w:tplc="DA00CA90">
      <w:start w:val="1"/>
      <w:numFmt w:val="lowerLetter"/>
      <w:lvlText w:val="%5."/>
      <w:lvlJc w:val="left"/>
      <w:pPr>
        <w:ind w:left="3600" w:hanging="360"/>
      </w:pPr>
    </w:lvl>
    <w:lvl w:ilvl="5" w:tplc="7EE2038E">
      <w:start w:val="1"/>
      <w:numFmt w:val="lowerRoman"/>
      <w:lvlText w:val="%6."/>
      <w:lvlJc w:val="right"/>
      <w:pPr>
        <w:ind w:left="4320" w:hanging="180"/>
      </w:pPr>
    </w:lvl>
    <w:lvl w:ilvl="6" w:tplc="9A845C7C">
      <w:start w:val="1"/>
      <w:numFmt w:val="decimal"/>
      <w:lvlText w:val="%7."/>
      <w:lvlJc w:val="left"/>
      <w:pPr>
        <w:ind w:left="5040" w:hanging="360"/>
      </w:pPr>
    </w:lvl>
    <w:lvl w:ilvl="7" w:tplc="9D44A4DA">
      <w:start w:val="1"/>
      <w:numFmt w:val="lowerLetter"/>
      <w:lvlText w:val="%8."/>
      <w:lvlJc w:val="left"/>
      <w:pPr>
        <w:ind w:left="5760" w:hanging="360"/>
      </w:pPr>
    </w:lvl>
    <w:lvl w:ilvl="8" w:tplc="C69613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373D2"/>
    <w:multiLevelType w:val="hybridMultilevel"/>
    <w:tmpl w:val="6DD850A4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65B2A"/>
    <w:multiLevelType w:val="hybridMultilevel"/>
    <w:tmpl w:val="C638FEB6"/>
    <w:lvl w:ilvl="0" w:tplc="FFAE6914">
      <w:start w:val="2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65990"/>
    <w:multiLevelType w:val="hybridMultilevel"/>
    <w:tmpl w:val="101AFDBA"/>
    <w:lvl w:ilvl="0" w:tplc="0409000F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63725C44"/>
    <w:multiLevelType w:val="hybridMultilevel"/>
    <w:tmpl w:val="A538FEC6"/>
    <w:lvl w:ilvl="0" w:tplc="A496B06C">
      <w:start w:val="15"/>
      <w:numFmt w:val="decimal"/>
      <w:lvlText w:val="%1."/>
      <w:lvlJc w:val="left"/>
      <w:pPr>
        <w:ind w:left="36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F57A1F"/>
    <w:multiLevelType w:val="hybridMultilevel"/>
    <w:tmpl w:val="CBA40392"/>
    <w:lvl w:ilvl="0" w:tplc="9312920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C101D"/>
    <w:multiLevelType w:val="hybridMultilevel"/>
    <w:tmpl w:val="01EC07AA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13907"/>
    <w:multiLevelType w:val="hybridMultilevel"/>
    <w:tmpl w:val="B4F249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0B354C"/>
    <w:multiLevelType w:val="hybridMultilevel"/>
    <w:tmpl w:val="42CE39AA"/>
    <w:lvl w:ilvl="0" w:tplc="0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486149">
    <w:abstractNumId w:val="2"/>
  </w:num>
  <w:num w:numId="2" w16cid:durableId="2085446378">
    <w:abstractNumId w:val="0"/>
  </w:num>
  <w:num w:numId="3" w16cid:durableId="177080391">
    <w:abstractNumId w:val="4"/>
  </w:num>
  <w:num w:numId="4" w16cid:durableId="1658653611">
    <w:abstractNumId w:val="6"/>
  </w:num>
  <w:num w:numId="5" w16cid:durableId="1255631358">
    <w:abstractNumId w:val="8"/>
  </w:num>
  <w:num w:numId="6" w16cid:durableId="1499929088">
    <w:abstractNumId w:val="3"/>
  </w:num>
  <w:num w:numId="7" w16cid:durableId="1368216866">
    <w:abstractNumId w:val="1"/>
  </w:num>
  <w:num w:numId="8" w16cid:durableId="160587166">
    <w:abstractNumId w:val="7"/>
  </w:num>
  <w:num w:numId="9" w16cid:durableId="1587305348">
    <w:abstractNumId w:val="10"/>
  </w:num>
  <w:num w:numId="10" w16cid:durableId="477377581">
    <w:abstractNumId w:val="12"/>
  </w:num>
  <w:num w:numId="11" w16cid:durableId="433860953">
    <w:abstractNumId w:val="11"/>
  </w:num>
  <w:num w:numId="12" w16cid:durableId="78404008">
    <w:abstractNumId w:val="5"/>
  </w:num>
  <w:num w:numId="13" w16cid:durableId="467823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EB"/>
    <w:rsid w:val="0002170B"/>
    <w:rsid w:val="000243FD"/>
    <w:rsid w:val="00060BA4"/>
    <w:rsid w:val="000E66C6"/>
    <w:rsid w:val="00193A0D"/>
    <w:rsid w:val="001D22EB"/>
    <w:rsid w:val="002279DB"/>
    <w:rsid w:val="002540D0"/>
    <w:rsid w:val="002D1D20"/>
    <w:rsid w:val="002D4DD1"/>
    <w:rsid w:val="00327703"/>
    <w:rsid w:val="003306A6"/>
    <w:rsid w:val="003666C7"/>
    <w:rsid w:val="00375578"/>
    <w:rsid w:val="003818AC"/>
    <w:rsid w:val="003A060B"/>
    <w:rsid w:val="003B4B24"/>
    <w:rsid w:val="003F6129"/>
    <w:rsid w:val="00411E10"/>
    <w:rsid w:val="004A7EAF"/>
    <w:rsid w:val="004C5F1F"/>
    <w:rsid w:val="004F5761"/>
    <w:rsid w:val="00530BC5"/>
    <w:rsid w:val="00532EFD"/>
    <w:rsid w:val="005408D1"/>
    <w:rsid w:val="006617B0"/>
    <w:rsid w:val="00664BA1"/>
    <w:rsid w:val="00676421"/>
    <w:rsid w:val="00727808"/>
    <w:rsid w:val="0074387F"/>
    <w:rsid w:val="00767886"/>
    <w:rsid w:val="00771B7D"/>
    <w:rsid w:val="0078498B"/>
    <w:rsid w:val="007B0CE1"/>
    <w:rsid w:val="007B174C"/>
    <w:rsid w:val="007C1582"/>
    <w:rsid w:val="008055D8"/>
    <w:rsid w:val="0083348A"/>
    <w:rsid w:val="00856A6D"/>
    <w:rsid w:val="00896CD7"/>
    <w:rsid w:val="008E53C3"/>
    <w:rsid w:val="0096403C"/>
    <w:rsid w:val="009B21FD"/>
    <w:rsid w:val="009D7620"/>
    <w:rsid w:val="00AF58E6"/>
    <w:rsid w:val="00B0645D"/>
    <w:rsid w:val="00B10378"/>
    <w:rsid w:val="00B36B5F"/>
    <w:rsid w:val="00B630C2"/>
    <w:rsid w:val="00B8419E"/>
    <w:rsid w:val="00B967BD"/>
    <w:rsid w:val="00BC3787"/>
    <w:rsid w:val="00BE55FA"/>
    <w:rsid w:val="00BF35BB"/>
    <w:rsid w:val="00C36A0A"/>
    <w:rsid w:val="00C7457C"/>
    <w:rsid w:val="00CB18B7"/>
    <w:rsid w:val="00D34777"/>
    <w:rsid w:val="00D73770"/>
    <w:rsid w:val="00DB05E6"/>
    <w:rsid w:val="00DC2134"/>
    <w:rsid w:val="00DC463E"/>
    <w:rsid w:val="00E274FA"/>
    <w:rsid w:val="00E9416A"/>
    <w:rsid w:val="00E960BE"/>
    <w:rsid w:val="00F0373F"/>
    <w:rsid w:val="00F318B7"/>
    <w:rsid w:val="00F7347D"/>
    <w:rsid w:val="052CFEEC"/>
    <w:rsid w:val="07159557"/>
    <w:rsid w:val="092A3E6A"/>
    <w:rsid w:val="0A735FC6"/>
    <w:rsid w:val="0C626E86"/>
    <w:rsid w:val="0E503802"/>
    <w:rsid w:val="10116885"/>
    <w:rsid w:val="1186C5C5"/>
    <w:rsid w:val="119DF358"/>
    <w:rsid w:val="1260099B"/>
    <w:rsid w:val="139440B4"/>
    <w:rsid w:val="156D8BBE"/>
    <w:rsid w:val="1A79438A"/>
    <w:rsid w:val="1DD265BC"/>
    <w:rsid w:val="1DEE7EDF"/>
    <w:rsid w:val="1E8BBFD8"/>
    <w:rsid w:val="22DD8C73"/>
    <w:rsid w:val="23E893EB"/>
    <w:rsid w:val="24813FAC"/>
    <w:rsid w:val="2A0C05A6"/>
    <w:rsid w:val="2A4023AD"/>
    <w:rsid w:val="2E6419C2"/>
    <w:rsid w:val="373BB72F"/>
    <w:rsid w:val="38849A81"/>
    <w:rsid w:val="39044419"/>
    <w:rsid w:val="3C812520"/>
    <w:rsid w:val="3DB0D6A9"/>
    <w:rsid w:val="4075B885"/>
    <w:rsid w:val="408CD044"/>
    <w:rsid w:val="46E8E45F"/>
    <w:rsid w:val="485B4B1F"/>
    <w:rsid w:val="495AC148"/>
    <w:rsid w:val="4B32A224"/>
    <w:rsid w:val="4D346C81"/>
    <w:rsid w:val="540210E3"/>
    <w:rsid w:val="54F05216"/>
    <w:rsid w:val="560458B0"/>
    <w:rsid w:val="5673BD53"/>
    <w:rsid w:val="5757EBE4"/>
    <w:rsid w:val="57E16EC8"/>
    <w:rsid w:val="5895D4CA"/>
    <w:rsid w:val="5A9220C0"/>
    <w:rsid w:val="5CE3C60F"/>
    <w:rsid w:val="5F4274B1"/>
    <w:rsid w:val="5FC208B4"/>
    <w:rsid w:val="645F5D99"/>
    <w:rsid w:val="6A7103CA"/>
    <w:rsid w:val="6EBF22E4"/>
    <w:rsid w:val="7145CB64"/>
    <w:rsid w:val="738083B1"/>
    <w:rsid w:val="7A722E90"/>
    <w:rsid w:val="7C4B1AF5"/>
    <w:rsid w:val="7C5F3522"/>
    <w:rsid w:val="7CB3A761"/>
    <w:rsid w:val="7FDB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C0809"/>
  <w15:docId w15:val="{56E9B736-71F9-4C90-AFAE-CA4AF1B1D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0BA4"/>
    <w:pPr>
      <w:bidi/>
    </w:pPr>
    <w:rPr>
      <w:rFonts w:cs="David"/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060BA4"/>
    <w:pPr>
      <w:keepNext/>
      <w:outlineLvl w:val="0"/>
    </w:pPr>
    <w:rPr>
      <w:noProof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60BA4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60BA4"/>
    <w:pPr>
      <w:tabs>
        <w:tab w:val="center" w:pos="4153"/>
        <w:tab w:val="right" w:pos="8306"/>
      </w:tabs>
    </w:pPr>
  </w:style>
  <w:style w:type="paragraph" w:styleId="a5">
    <w:name w:val="Balloon Text"/>
    <w:basedOn w:val="a"/>
    <w:semiHidden/>
    <w:rsid w:val="00C36A0A"/>
    <w:rPr>
      <w:rFonts w:ascii="Tahoma" w:hAnsi="Tahoma" w:cs="Tahoma"/>
      <w:sz w:val="16"/>
      <w:szCs w:val="16"/>
    </w:rPr>
  </w:style>
  <w:style w:type="paragraph" w:styleId="a6">
    <w:name w:val="Plain Text"/>
    <w:basedOn w:val="a"/>
    <w:link w:val="a7"/>
    <w:uiPriority w:val="99"/>
    <w:unhideWhenUsed/>
    <w:rsid w:val="001D22EB"/>
    <w:rPr>
      <w:rFonts w:ascii="David" w:eastAsia="Calibri" w:hAnsi="Calibri"/>
      <w:color w:val="0000FF"/>
      <w:lang w:eastAsia="en-US"/>
    </w:rPr>
  </w:style>
  <w:style w:type="character" w:customStyle="1" w:styleId="a7">
    <w:name w:val="טקסט רגיל תו"/>
    <w:basedOn w:val="a0"/>
    <w:link w:val="a6"/>
    <w:uiPriority w:val="99"/>
    <w:rsid w:val="001D22EB"/>
    <w:rPr>
      <w:rFonts w:ascii="David" w:eastAsia="Calibri" w:hAnsi="Calibri" w:cs="David"/>
      <w:color w:val="0000FF"/>
      <w:sz w:val="24"/>
      <w:szCs w:val="24"/>
    </w:rPr>
  </w:style>
  <w:style w:type="paragraph" w:styleId="a8">
    <w:name w:val="List Paragraph"/>
    <w:basedOn w:val="a"/>
    <w:uiPriority w:val="34"/>
    <w:qFormat/>
    <w:rsid w:val="001D22EB"/>
    <w:pPr>
      <w:ind w:left="720"/>
      <w:contextualSpacing/>
    </w:pPr>
  </w:style>
  <w:style w:type="paragraph" w:styleId="a9">
    <w:name w:val="No Spacing"/>
    <w:uiPriority w:val="1"/>
    <w:qFormat/>
    <w:rsid w:val="156D8BBE"/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5652934\AppData\Roaming\Microsoft\Templates\&#1494;&#1497;&#1511;&#1504;&#149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זיקנה</Template>
  <TotalTime>0</TotalTime>
  <Pages>1</Pages>
  <Words>135</Words>
  <Characters>680</Characters>
  <Application>Microsoft Office Word</Application>
  <DocSecurity>0</DocSecurity>
  <Lines>5</Lines>
  <Paragraphs>1</Paragraphs>
  <ScaleCrop>false</ScaleCrop>
  <Company>btl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</dc:creator>
  <cp:lastModifiedBy>אביעד יצחקי</cp:lastModifiedBy>
  <cp:revision>2</cp:revision>
  <cp:lastPrinted>2008-07-24T11:40:00Z</cp:lastPrinted>
  <dcterms:created xsi:type="dcterms:W3CDTF">2025-12-25T11:43:00Z</dcterms:created>
  <dcterms:modified xsi:type="dcterms:W3CDTF">2025-12-25T11:43:00Z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-769519110</vt:i4>
  </property>
  <property fmtid="{D5CDD505-2E9C-101B-9397-08002B2CF9AE}" pid="3" name="_NewReviewCycle">
    <vt:lpwstr/>
  </property>
  <property fmtid="{D5CDD505-2E9C-101B-9397-08002B2CF9AE}" pid="4" name="_EmailSubject">
    <vt:lpwstr>779</vt:lpwstr>
  </property>
  <property fmtid="{D5CDD505-2E9C-101B-9397-08002B2CF9AE}" pid="5" name="_AuthorEmail">
    <vt:lpwstr>EDNA_L@btl.gov.il</vt:lpwstr>
  </property>
  <property fmtid="{D5CDD505-2E9C-101B-9397-08002B2CF9AE}" pid="6" name="_AuthorEmailDisplayName">
    <vt:lpwstr>עדנה ליימן</vt:lpwstr>
  </property>
  <property fmtid="{D5CDD505-2E9C-101B-9397-08002B2CF9AE}" pid="7" name="_ReviewingToolsShownOnce">
    <vt:lpwstr/>
  </property>
</Properties>
</file>